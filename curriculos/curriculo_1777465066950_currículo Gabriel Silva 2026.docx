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75119" w14:textId="1CFD0A37" w:rsidR="00181474" w:rsidRDefault="008E0BB1" w:rsidP="00BD7B67">
      <w:pPr>
        <w:pStyle w:val="Nome"/>
      </w:pPr>
      <w:r>
        <w:t>Gabriel dos santos silva</w:t>
      </w:r>
    </w:p>
    <w:p w14:paraId="2DE261AE" w14:textId="3383A3EC" w:rsidR="00C81CA3" w:rsidRDefault="008B1574">
      <w:pPr>
        <w:pStyle w:val="InformaesdeContato"/>
      </w:pPr>
      <w:r>
        <w:t>Cidade: Buenos Aires/PE</w:t>
      </w:r>
    </w:p>
    <w:p w14:paraId="6C5877CE" w14:textId="319A1692" w:rsidR="008B1574" w:rsidRDefault="0070220D">
      <w:pPr>
        <w:pStyle w:val="InformaesdeContato"/>
      </w:pPr>
      <w:r>
        <w:t>Idade:21</w:t>
      </w:r>
      <w:r w:rsidR="00C81CA3">
        <w:t xml:space="preserve"> anos </w:t>
      </w:r>
    </w:p>
    <w:p w14:paraId="34184DE1" w14:textId="6AD7C362" w:rsidR="005E1CE1" w:rsidRDefault="005E1CE1">
      <w:pPr>
        <w:pStyle w:val="InformaesdeContato"/>
      </w:pPr>
      <w:r>
        <w:t>Endereço: rua projetada 23</w:t>
      </w:r>
    </w:p>
    <w:p w14:paraId="36F313DE" w14:textId="50A46079" w:rsidR="005E1CE1" w:rsidRDefault="005E1CE1">
      <w:pPr>
        <w:pStyle w:val="InformaesdeContato"/>
      </w:pPr>
      <w:r>
        <w:t xml:space="preserve">Bairro: </w:t>
      </w:r>
      <w:proofErr w:type="spellStart"/>
      <w:r>
        <w:t>Nsra</w:t>
      </w:r>
      <w:proofErr w:type="spellEnd"/>
      <w:r>
        <w:t xml:space="preserve"> de Fátima </w:t>
      </w:r>
    </w:p>
    <w:p w14:paraId="46A65104" w14:textId="2D4C5423" w:rsidR="00EA222C" w:rsidRDefault="00EA222C">
      <w:pPr>
        <w:pStyle w:val="InformaesdeContato"/>
      </w:pPr>
      <w:r>
        <w:t>Número: 11°</w:t>
      </w:r>
    </w:p>
    <w:p w14:paraId="5424C6F4" w14:textId="4243E9B2" w:rsidR="00A429EE" w:rsidRDefault="00A429EE">
      <w:pPr>
        <w:pStyle w:val="InformaesdeContato"/>
      </w:pPr>
      <w:r>
        <w:t>Nascimento: 26/11/2004</w:t>
      </w:r>
    </w:p>
    <w:p w14:paraId="0DEBA898" w14:textId="0F969F4B" w:rsidR="0070220D" w:rsidRDefault="0070220D">
      <w:pPr>
        <w:pStyle w:val="InformaesdeContato"/>
      </w:pPr>
      <w:r>
        <w:t xml:space="preserve">E-mail: </w:t>
      </w:r>
      <w:hyperlink r:id="rId8" w:history="1">
        <w:r w:rsidRPr="00BC2B56">
          <w:rPr>
            <w:rStyle w:val="Hyperlink"/>
          </w:rPr>
          <w:t>gbrss3000@gmail.com</w:t>
        </w:r>
      </w:hyperlink>
      <w:r>
        <w:t xml:space="preserve"> </w:t>
      </w:r>
    </w:p>
    <w:p w14:paraId="12B04B6A" w14:textId="21F27E41" w:rsidR="0070220D" w:rsidRDefault="0070220D">
      <w:pPr>
        <w:pStyle w:val="InformaesdeContato"/>
      </w:pPr>
      <w:r>
        <w:t xml:space="preserve">CPF: </w:t>
      </w:r>
      <w:r w:rsidR="00610836">
        <w:t>137.514.144-95</w:t>
      </w:r>
    </w:p>
    <w:p w14:paraId="4614C0C2" w14:textId="745783A3" w:rsidR="007A7612" w:rsidRDefault="00557DA3">
      <w:pPr>
        <w:pStyle w:val="InformaesdeContato"/>
      </w:pPr>
      <w:r>
        <w:t>contato: (81)989843920</w:t>
      </w:r>
    </w:p>
    <w:sdt>
      <w:sdtPr>
        <w:id w:val="-1179423465"/>
        <w:placeholder>
          <w:docPart w:val="246BE7ADF29ABD4B9417880B9BF2A08A"/>
        </w:placeholder>
        <w:temporary/>
        <w:showingPlcHdr/>
        <w15:appearance w15:val="hidden"/>
      </w:sdtPr>
      <w:sdtEndPr/>
      <w:sdtContent>
        <w:p w14:paraId="53EF8FB8" w14:textId="77777777" w:rsidR="009D44E7" w:rsidRDefault="0056196A">
          <w:pPr>
            <w:pStyle w:val="Ttulo1"/>
          </w:pPr>
          <w:r>
            <w:rPr>
              <w:lang w:bidi="pt-BR"/>
            </w:rPr>
            <w:t>Objetivo</w:t>
          </w:r>
        </w:p>
      </w:sdtContent>
    </w:sdt>
    <w:p w14:paraId="2869635B" w14:textId="10DE1DE2" w:rsidR="009D44E7" w:rsidRDefault="00A429EE">
      <w:r>
        <w:t>Voltar ao mercado de trabalh</w:t>
      </w:r>
      <w:r w:rsidR="002A4D19">
        <w:t xml:space="preserve">o </w:t>
      </w:r>
      <w:r>
        <w:t xml:space="preserve"> para </w:t>
      </w:r>
      <w:r w:rsidR="00750EF0">
        <w:t>concluir sonhos e da uma vida melhor para minha família</w:t>
      </w:r>
      <w:r w:rsidR="002A4D19">
        <w:t xml:space="preserve">; não meço esforços para trabalho e sei me dedicar e valorizar cada área; </w:t>
      </w:r>
      <w:r w:rsidR="00D504E0">
        <w:t xml:space="preserve">sei trabalhar em grupo e escutar a liderança </w:t>
      </w:r>
      <w:r w:rsidR="0004652E">
        <w:t>; sou um profissional dedicado e esforçado</w:t>
      </w:r>
      <w:r w:rsidR="00901695">
        <w:t>; em busca de oportunidades!</w:t>
      </w:r>
    </w:p>
    <w:p w14:paraId="25D52BF5" w14:textId="2B53955C" w:rsidR="009D44E7" w:rsidRDefault="00B53454" w:rsidP="00B53454">
      <w:pPr>
        <w:pStyle w:val="Ttulo1"/>
      </w:pPr>
      <w:r>
        <w:t xml:space="preserve">Experiência </w:t>
      </w:r>
    </w:p>
    <w:p w14:paraId="7CB2DC6E" w14:textId="2495EC69" w:rsidR="009D44E7" w:rsidRDefault="007970D6">
      <w:pPr>
        <w:pStyle w:val="Commarcadores"/>
      </w:pPr>
      <w:r>
        <w:t xml:space="preserve">Auxiliar de </w:t>
      </w:r>
      <w:proofErr w:type="spellStart"/>
      <w:r>
        <w:t>ga</w:t>
      </w:r>
      <w:r w:rsidR="00A43166">
        <w:t>rçon</w:t>
      </w:r>
      <w:proofErr w:type="spellEnd"/>
      <w:r w:rsidR="00A43166">
        <w:t xml:space="preserve"> (</w:t>
      </w:r>
      <w:r>
        <w:t>Cummins)</w:t>
      </w:r>
    </w:p>
    <w:p w14:paraId="272C3B12" w14:textId="2E3BDA22" w:rsidR="007970D6" w:rsidRDefault="007970D6">
      <w:pPr>
        <w:pStyle w:val="Commarcadores"/>
      </w:pPr>
      <w:r>
        <w:t xml:space="preserve">serviços </w:t>
      </w:r>
      <w:r w:rsidR="004133AF">
        <w:t>gerais</w:t>
      </w:r>
    </w:p>
    <w:p w14:paraId="7B2E1634" w14:textId="2519FB7E" w:rsidR="004133AF" w:rsidRDefault="004133AF">
      <w:pPr>
        <w:pStyle w:val="Commarcadores"/>
      </w:pPr>
      <w:r>
        <w:t>Copeiro</w:t>
      </w:r>
    </w:p>
    <w:p w14:paraId="3FDA7DF1" w14:textId="2B5367C4" w:rsidR="004133AF" w:rsidRDefault="004133AF">
      <w:pPr>
        <w:pStyle w:val="Commarcadores"/>
      </w:pPr>
      <w:r>
        <w:t xml:space="preserve">Barbeiro </w:t>
      </w:r>
    </w:p>
    <w:p w14:paraId="246666A7" w14:textId="3547C71F" w:rsidR="001A7F28" w:rsidRDefault="001A7F28">
      <w:pPr>
        <w:pStyle w:val="Commarcadores"/>
      </w:pPr>
      <w:r>
        <w:t xml:space="preserve">Servente </w:t>
      </w:r>
      <w:r w:rsidR="00A3198E">
        <w:t>de obras</w:t>
      </w:r>
    </w:p>
    <w:p w14:paraId="31AD5182" w14:textId="7889A360" w:rsidR="004133AF" w:rsidRDefault="004133AF" w:rsidP="001A7F28">
      <w:pPr>
        <w:pStyle w:val="Commarcadores"/>
        <w:numPr>
          <w:ilvl w:val="0"/>
          <w:numId w:val="0"/>
        </w:numPr>
        <w:ind w:left="216"/>
      </w:pPr>
    </w:p>
    <w:sdt>
      <w:sdtPr>
        <w:id w:val="720946933"/>
        <w:placeholder>
          <w:docPart w:val="4F22F0C14AD4E04BA7D7A53C354EB5A5"/>
        </w:placeholder>
        <w:temporary/>
        <w:showingPlcHdr/>
        <w15:appearance w15:val="hidden"/>
      </w:sdtPr>
      <w:sdtEndPr/>
      <w:sdtContent>
        <w:p w14:paraId="74BF57FA" w14:textId="77777777" w:rsidR="009D44E7" w:rsidRDefault="0056196A">
          <w:pPr>
            <w:pStyle w:val="Ttulo1"/>
          </w:pPr>
          <w:r>
            <w:rPr>
              <w:lang w:bidi="pt-BR"/>
            </w:rPr>
            <w:t>Educação</w:t>
          </w:r>
        </w:p>
      </w:sdtContent>
    </w:sdt>
    <w:p w14:paraId="6B9F00F0" w14:textId="1F1C914D" w:rsidR="009D44E7" w:rsidRDefault="00FA0529">
      <w:r>
        <w:t>Ensino fundamental (concluído)</w:t>
      </w:r>
    </w:p>
    <w:p w14:paraId="3A9615C2" w14:textId="67CBD72D" w:rsidR="00497B73" w:rsidRDefault="00FA0529">
      <w:r>
        <w:t>Ensino médio(concluído</w:t>
      </w:r>
      <w:r w:rsidR="00D9715D">
        <w:t>)</w:t>
      </w:r>
    </w:p>
    <w:p w14:paraId="4DF3DF6A" w14:textId="2B6343DC" w:rsidR="009D44E7" w:rsidRDefault="00E130A1">
      <w:pPr>
        <w:pStyle w:val="Ttulo1"/>
      </w:pPr>
      <w:r>
        <w:t>Cursos</w:t>
      </w:r>
    </w:p>
    <w:p w14:paraId="1C728714" w14:textId="1C7E8152" w:rsidR="00E130A1" w:rsidRDefault="00E130A1" w:rsidP="00E130A1">
      <w:r>
        <w:t xml:space="preserve">Curso </w:t>
      </w:r>
      <w:r w:rsidR="007D4244">
        <w:t xml:space="preserve">de cabeleireiro </w:t>
      </w:r>
    </w:p>
    <w:p w14:paraId="2C2195FD" w14:textId="200041B6" w:rsidR="00E130A1" w:rsidRDefault="00E130A1" w:rsidP="00E130A1">
      <w:r>
        <w:t>Curso de informática avançada</w:t>
      </w:r>
      <w:r w:rsidR="0090299E">
        <w:t>.</w:t>
      </w:r>
    </w:p>
    <w:p w14:paraId="1002D840" w14:textId="0F49DF17" w:rsidR="0090299E" w:rsidRDefault="0090299E" w:rsidP="00E130A1">
      <w:r>
        <w:t>Curso de inglês.</w:t>
      </w:r>
    </w:p>
    <w:p w14:paraId="3ECAAD8F" w14:textId="6F11A3BE" w:rsidR="00983F3A" w:rsidRDefault="008D3246" w:rsidP="00E130A1">
      <w:r>
        <w:rPr>
          <w:noProof/>
        </w:rPr>
        <w:drawing>
          <wp:anchor distT="0" distB="0" distL="114300" distR="114300" simplePos="0" relativeHeight="251659264" behindDoc="0" locked="0" layoutInCell="1" allowOverlap="1" wp14:anchorId="7CFDE676" wp14:editId="39964781">
            <wp:simplePos x="0" y="0"/>
            <wp:positionH relativeFrom="column">
              <wp:posOffset>-111125</wp:posOffset>
            </wp:positionH>
            <wp:positionV relativeFrom="paragraph">
              <wp:posOffset>211455</wp:posOffset>
            </wp:positionV>
            <wp:extent cx="6725285" cy="8047990"/>
            <wp:effectExtent l="0" t="0" r="0" b="0"/>
            <wp:wrapTopAndBottom/>
            <wp:docPr id="1150412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2617" name="Imagem 11504126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285" cy="804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3591F" w14:textId="23232937" w:rsidR="00497B73" w:rsidRDefault="00497B73" w:rsidP="00E130A1"/>
    <w:p w14:paraId="35735DB9" w14:textId="52685B8F" w:rsidR="00497B73" w:rsidRDefault="00497B73" w:rsidP="00E130A1"/>
    <w:p w14:paraId="01996F8A" w14:textId="77777777" w:rsidR="00497B73" w:rsidRDefault="00497B73" w:rsidP="00E130A1"/>
    <w:p w14:paraId="2F339D7E" w14:textId="77777777" w:rsidR="00E130A1" w:rsidRPr="00E130A1" w:rsidRDefault="00E130A1" w:rsidP="00E130A1"/>
    <w:p w14:paraId="57A1213F" w14:textId="37EEB881" w:rsidR="009D44E7" w:rsidRDefault="009D44E7" w:rsidP="00197AC6">
      <w:pPr>
        <w:pStyle w:val="Commarcadores"/>
        <w:numPr>
          <w:ilvl w:val="0"/>
          <w:numId w:val="0"/>
        </w:numPr>
        <w:ind w:left="216" w:hanging="216"/>
      </w:pPr>
    </w:p>
    <w:sectPr w:rsidR="009D44E7">
      <w:headerReference w:type="default" r:id="rId10"/>
      <w:footerReference w:type="default" r:id="rId11"/>
      <w:headerReference w:type="first" r:id="rId12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3605" w14:textId="77777777" w:rsidR="00EB03E9" w:rsidRDefault="00EB03E9">
      <w:r>
        <w:rPr>
          <w:lang w:bidi="pt-BR"/>
        </w:rPr>
        <w:separator/>
      </w:r>
    </w:p>
  </w:endnote>
  <w:endnote w:type="continuationSeparator" w:id="0">
    <w:p w14:paraId="0A086E0D" w14:textId="77777777" w:rsidR="00EB03E9" w:rsidRDefault="00EB03E9">
      <w:r>
        <w:rPr>
          <w:lang w:bidi="pt-B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E2A3" w14:textId="77777777" w:rsidR="009D44E7" w:rsidRDefault="0056196A">
    <w:pPr>
      <w:pStyle w:val="Rodap"/>
    </w:pP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>
      <w:rPr>
        <w:noProof/>
        <w:lang w:bidi="pt-BR"/>
      </w:rPr>
      <w:t>2</w:t>
    </w:r>
    <w:r>
      <w:rPr>
        <w:noProof/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91A91" w14:textId="77777777" w:rsidR="00EB03E9" w:rsidRDefault="00EB03E9">
      <w:r>
        <w:rPr>
          <w:lang w:bidi="pt-BR"/>
        </w:rPr>
        <w:separator/>
      </w:r>
    </w:p>
  </w:footnote>
  <w:footnote w:type="continuationSeparator" w:id="0">
    <w:p w14:paraId="4732CCDB" w14:textId="77777777" w:rsidR="00EB03E9" w:rsidRDefault="00EB03E9">
      <w:r>
        <w:rPr>
          <w:lang w:bidi="pt-B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E3B9" w14:textId="77777777" w:rsidR="009D44E7" w:rsidRDefault="0056196A">
    <w:r>
      <w:rPr>
        <w:noProof/>
        <w:lang w:val="lt-LT" w:eastAsia="zh-CN" w:bidi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ED633DF" wp14:editId="2A90D4FE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62D7D10D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47568" w14:textId="77777777" w:rsidR="009D44E7" w:rsidRDefault="0056196A">
    <w:r>
      <w:rPr>
        <w:noProof/>
        <w:lang w:val="lt-LT" w:eastAsia="zh-CN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147EC2B" wp14:editId="0F3BE39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0"/>
              <wp:wrapNone/>
              <wp:docPr id="4" name="Grupo 4" title="Quadro de página com guia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Quadro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a Livre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796297D" w14:textId="77777777" w:rsidR="009D44E7" w:rsidRDefault="009D44E7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1147EC2B" id="Grupo 4" o:spid="_x0000_s1026" alt="Título: Quadro de página com guia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">
              <v:shape id="Quadro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orma Livre 8" o:spid="_x0000_s1028" style="position:absolute;left:2286;top:4286;width:3581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0796297D" w14:textId="77777777" w:rsidR="009D44E7" w:rsidRDefault="009D44E7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Commarcador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Numer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533907">
    <w:abstractNumId w:val="9"/>
  </w:num>
  <w:num w:numId="2" w16cid:durableId="2063484291">
    <w:abstractNumId w:val="11"/>
  </w:num>
  <w:num w:numId="3" w16cid:durableId="1212306719">
    <w:abstractNumId w:val="10"/>
  </w:num>
  <w:num w:numId="4" w16cid:durableId="1919709349">
    <w:abstractNumId w:val="7"/>
  </w:num>
  <w:num w:numId="5" w16cid:durableId="556088525">
    <w:abstractNumId w:val="6"/>
  </w:num>
  <w:num w:numId="6" w16cid:durableId="1154225619">
    <w:abstractNumId w:val="5"/>
  </w:num>
  <w:num w:numId="7" w16cid:durableId="1592349676">
    <w:abstractNumId w:val="4"/>
  </w:num>
  <w:num w:numId="8" w16cid:durableId="1003778564">
    <w:abstractNumId w:val="8"/>
  </w:num>
  <w:num w:numId="9" w16cid:durableId="263147933">
    <w:abstractNumId w:val="3"/>
  </w:num>
  <w:num w:numId="10" w16cid:durableId="215436700">
    <w:abstractNumId w:val="2"/>
  </w:num>
  <w:num w:numId="11" w16cid:durableId="766535968">
    <w:abstractNumId w:val="1"/>
  </w:num>
  <w:num w:numId="12" w16cid:durableId="1402369402">
    <w:abstractNumId w:val="0"/>
  </w:num>
  <w:num w:numId="13" w16cid:durableId="13853669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B1"/>
    <w:rsid w:val="0004652E"/>
    <w:rsid w:val="00077105"/>
    <w:rsid w:val="00165D47"/>
    <w:rsid w:val="00181474"/>
    <w:rsid w:val="00197AC6"/>
    <w:rsid w:val="001A7F28"/>
    <w:rsid w:val="001E3869"/>
    <w:rsid w:val="00220D01"/>
    <w:rsid w:val="00221B91"/>
    <w:rsid w:val="00226157"/>
    <w:rsid w:val="002A4D19"/>
    <w:rsid w:val="002B6E71"/>
    <w:rsid w:val="002D064C"/>
    <w:rsid w:val="002E0F67"/>
    <w:rsid w:val="00335F46"/>
    <w:rsid w:val="004133AF"/>
    <w:rsid w:val="0042778D"/>
    <w:rsid w:val="004303B1"/>
    <w:rsid w:val="00497B73"/>
    <w:rsid w:val="00557DA3"/>
    <w:rsid w:val="0056196A"/>
    <w:rsid w:val="005E1CE1"/>
    <w:rsid w:val="00610836"/>
    <w:rsid w:val="00636779"/>
    <w:rsid w:val="0070220D"/>
    <w:rsid w:val="00706200"/>
    <w:rsid w:val="00723715"/>
    <w:rsid w:val="00750EF0"/>
    <w:rsid w:val="007711F6"/>
    <w:rsid w:val="007970D6"/>
    <w:rsid w:val="007A3020"/>
    <w:rsid w:val="007A7612"/>
    <w:rsid w:val="007D4244"/>
    <w:rsid w:val="007D4D83"/>
    <w:rsid w:val="008B1574"/>
    <w:rsid w:val="008D3246"/>
    <w:rsid w:val="008E0BB1"/>
    <w:rsid w:val="00901695"/>
    <w:rsid w:val="0090299E"/>
    <w:rsid w:val="00954100"/>
    <w:rsid w:val="00983F3A"/>
    <w:rsid w:val="009D44E7"/>
    <w:rsid w:val="00A3198E"/>
    <w:rsid w:val="00A429EE"/>
    <w:rsid w:val="00A43166"/>
    <w:rsid w:val="00AA5669"/>
    <w:rsid w:val="00B30BFE"/>
    <w:rsid w:val="00B35984"/>
    <w:rsid w:val="00B53454"/>
    <w:rsid w:val="00BD7B67"/>
    <w:rsid w:val="00BF4675"/>
    <w:rsid w:val="00C81CA3"/>
    <w:rsid w:val="00CA0E7F"/>
    <w:rsid w:val="00CE6B30"/>
    <w:rsid w:val="00D504E0"/>
    <w:rsid w:val="00D9715D"/>
    <w:rsid w:val="00DF015F"/>
    <w:rsid w:val="00DF42B2"/>
    <w:rsid w:val="00E130A1"/>
    <w:rsid w:val="00EA222C"/>
    <w:rsid w:val="00EB03E9"/>
    <w:rsid w:val="00F57988"/>
    <w:rsid w:val="00F6547B"/>
    <w:rsid w:val="00F80D8E"/>
    <w:rsid w:val="00FA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465510"/>
  <w15:chartTrackingRefBased/>
  <w15:docId w15:val="{A4B48DCC-5D5E-5D41-AD1D-2834ED2A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pt-PT" w:eastAsia="ja-JP" w:bidi="pt-PT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6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InformaesdeContato">
    <w:name w:val="Informações de Contat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Commarcadores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nfaseSutil">
    <w:name w:val="Subtle Emphasis"/>
    <w:basedOn w:val="Fontepargpadro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TtulodoLivro">
    <w:name w:val="Book Title"/>
    <w:basedOn w:val="Fontepargpadro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Rodap">
    <w:name w:val="footer"/>
    <w:basedOn w:val="Normal"/>
    <w:link w:val="Rodap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RodapChar">
    <w:name w:val="Rodapé Char"/>
    <w:basedOn w:val="Fontepargpadro"/>
    <w:link w:val="Rodap"/>
    <w:uiPriority w:val="99"/>
    <w:rPr>
      <w:color w:val="0E0B05" w:themeColor="text2"/>
      <w:sz w:val="24"/>
    </w:rPr>
  </w:style>
  <w:style w:type="character" w:customStyle="1" w:styleId="SubttuloChar">
    <w:name w:val="Subtítulo Char"/>
    <w:basedOn w:val="Fontepargpadro"/>
    <w:link w:val="Subttulo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nfase">
    <w:name w:val="Emphasis"/>
    <w:basedOn w:val="Fontepargpadro"/>
    <w:uiPriority w:val="20"/>
    <w:semiHidden/>
    <w:unhideWhenUsed/>
    <w:qFormat/>
    <w:rPr>
      <w:i w:val="0"/>
      <w:iCs/>
      <w:color w:val="E3AB47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CitaoChar">
    <w:name w:val="Citação Char"/>
    <w:basedOn w:val="Fontepargpadro"/>
    <w:link w:val="Citao"/>
    <w:uiPriority w:val="29"/>
    <w:semiHidden/>
    <w:rPr>
      <w:iCs/>
      <w:sz w:val="26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b/>
      <w:iCs/>
      <w:color w:val="262626" w:themeColor="text1" w:themeTint="D9"/>
      <w:sz w:val="26"/>
    </w:rPr>
  </w:style>
  <w:style w:type="character" w:styleId="nfaseIntensa">
    <w:name w:val="Intense Emphasis"/>
    <w:basedOn w:val="Fontepargpadro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Forte">
    <w:name w:val="Strong"/>
    <w:basedOn w:val="Fontepargpadro"/>
    <w:uiPriority w:val="22"/>
    <w:semiHidden/>
    <w:unhideWhenUsed/>
    <w:qFormat/>
    <w:rPr>
      <w:b/>
      <w:bCs/>
      <w:color w:val="262626" w:themeColor="text1" w:themeTint="D9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PargrafodaLista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tulodendicedeautoridades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RefernciaSutil">
    <w:name w:val="Subtle Reference"/>
    <w:basedOn w:val="Fontepargpadro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ome">
    <w:name w:val="Nome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tuloChar">
    <w:name w:val="Título Char"/>
    <w:basedOn w:val="Fontepargpadro"/>
    <w:link w:val="Ttulo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Numerada">
    <w:name w:val="List Number"/>
    <w:basedOn w:val="Normal"/>
    <w:uiPriority w:val="10"/>
    <w:qFormat/>
    <w:pPr>
      <w:numPr>
        <w:numId w:val="13"/>
      </w:numPr>
    </w:p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a">
    <w:name w:val="Date"/>
    <w:basedOn w:val="Normal"/>
    <w:next w:val="Normal"/>
    <w:link w:val="Data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aChar">
    <w:name w:val="Data Char"/>
    <w:basedOn w:val="Fontepargpadro"/>
    <w:link w:val="Data"/>
    <w:uiPriority w:val="99"/>
    <w:semiHidden/>
    <w:rPr>
      <w:color w:val="0E0B05" w:themeColor="text2"/>
      <w:sz w:val="24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udaoChar">
    <w:name w:val="Saudação Char"/>
    <w:basedOn w:val="Fontepargpadro"/>
    <w:link w:val="Saudao"/>
    <w:uiPriority w:val="99"/>
    <w:semiHidden/>
    <w:rPr>
      <w:color w:val="0E0B05" w:themeColor="text2"/>
      <w:sz w:val="24"/>
    </w:rPr>
  </w:style>
  <w:style w:type="paragraph" w:styleId="Assinatura">
    <w:name w:val="Signature"/>
    <w:basedOn w:val="Normal"/>
    <w:link w:val="Assinatura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ssinaturaChar">
    <w:name w:val="Assinatura Char"/>
    <w:basedOn w:val="Fontepargpadro"/>
    <w:link w:val="Assinatura"/>
    <w:uiPriority w:val="99"/>
    <w:semiHidden/>
    <w:rPr>
      <w:color w:val="0E0B05" w:themeColor="text2"/>
    </w:rPr>
  </w:style>
  <w:style w:type="character" w:styleId="Hyperlink">
    <w:name w:val="Hyperlink"/>
    <w:basedOn w:val="Fontepargpadro"/>
    <w:uiPriority w:val="99"/>
    <w:unhideWhenUsed/>
    <w:rsid w:val="0070220D"/>
    <w:rPr>
      <w:color w:val="53C3C7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220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57DA3"/>
    <w:rPr>
      <w:color w:val="846B8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brss3000@gmail.com" TargetMode="Externa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2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1.jpeg" /><Relationship Id="rId14" Type="http://schemas.openxmlformats.org/officeDocument/2006/relationships/glossaryDocument" Target="glossary/document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B7C0E95F-C599-7C43-8A8B-E77E329E61E0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6BE7ADF29ABD4B9417880B9BF2A08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3F0DE4-BC07-654A-ADB9-A5A4D9301ED2}"/>
      </w:docPartPr>
      <w:docPartBody>
        <w:p w:rsidR="005753F1" w:rsidRDefault="005753F1">
          <w:pPr>
            <w:pStyle w:val="246BE7ADF29ABD4B9417880B9BF2A08A"/>
          </w:pPr>
          <w:r>
            <w:rPr>
              <w:lang w:bidi="pt-BR"/>
            </w:rPr>
            <w:t>Objetivo</w:t>
          </w:r>
        </w:p>
      </w:docPartBody>
    </w:docPart>
    <w:docPart>
      <w:docPartPr>
        <w:name w:val="4F22F0C14AD4E04BA7D7A53C354EB5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26AC65-C339-6645-910B-C203DD943F44}"/>
      </w:docPartPr>
      <w:docPartBody>
        <w:p w:rsidR="005753F1" w:rsidRDefault="005753F1">
          <w:pPr>
            <w:pStyle w:val="4F22F0C14AD4E04BA7D7A53C354EB5A5"/>
          </w:pPr>
          <w:r>
            <w:rPr>
              <w:lang w:bidi="pt-BR"/>
            </w:rPr>
            <w:t>Educação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Commarcador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02458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F1"/>
    <w:rsid w:val="00226157"/>
    <w:rsid w:val="0042778D"/>
    <w:rsid w:val="005753F1"/>
    <w:rsid w:val="00661854"/>
    <w:rsid w:val="007711F6"/>
    <w:rsid w:val="007D4D83"/>
    <w:rsid w:val="00954100"/>
    <w:rsid w:val="00B35984"/>
    <w:rsid w:val="00BF4675"/>
    <w:rsid w:val="00CA0E7F"/>
    <w:rsid w:val="00CE6B30"/>
    <w:rsid w:val="00F8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46BE7ADF29ABD4B9417880B9BF2A08A">
    <w:name w:val="246BE7ADF29ABD4B9417880B9BF2A08A"/>
  </w:style>
  <w:style w:type="paragraph" w:styleId="Commarcadores">
    <w:name w:val="List Bullet"/>
    <w:basedOn w:val="Normal"/>
    <w:uiPriority w:val="9"/>
    <w:qFormat/>
    <w:pPr>
      <w:numPr>
        <w:numId w:val="1"/>
      </w:numPr>
      <w:tabs>
        <w:tab w:val="clear" w:pos="216"/>
      </w:tabs>
      <w:spacing w:after="120" w:line="312" w:lineRule="auto"/>
      <w:ind w:left="0" w:firstLine="0"/>
    </w:pPr>
    <w:rPr>
      <w:rFonts w:eastAsiaTheme="minorHAnsi"/>
      <w:color w:val="7F7F7F" w:themeColor="text1" w:themeTint="80"/>
      <w:kern w:val="0"/>
      <w:sz w:val="20"/>
      <w:szCs w:val="20"/>
      <w:lang w:val="en-GB" w:eastAsia="ja-JP"/>
      <w14:ligatures w14:val="none"/>
    </w:rPr>
  </w:style>
  <w:style w:type="paragraph" w:customStyle="1" w:styleId="4F22F0C14AD4E04BA7D7A53C354EB5A5">
    <w:name w:val="4F22F0C14AD4E04BA7D7A53C354EB5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6F167-31CF-409E-8A4F-5998C5B19DD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%7bB7C0E95F-C599-7C43-8A8B-E77E329E61E0%7dtf50002018.dotx</Template>
  <TotalTime>1</TotalTime>
  <Pages>1</Pages>
  <Words>125</Words>
  <Characters>677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</dc:creator>
  <cp:keywords/>
  <dc:description/>
  <cp:lastModifiedBy>Gabriel Silva</cp:lastModifiedBy>
  <cp:revision>2</cp:revision>
  <dcterms:created xsi:type="dcterms:W3CDTF">2026-04-29T11:05:00Z</dcterms:created>
  <dcterms:modified xsi:type="dcterms:W3CDTF">2026-04-29T11:05:00Z</dcterms:modified>
</cp:coreProperties>
</file>